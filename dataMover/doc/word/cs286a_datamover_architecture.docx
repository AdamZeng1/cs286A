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B76B6F" w:rsidRPr="006378C7" w:rsidRDefault="00B76B6F" w:rsidP="009B0908">
      <w:pPr>
        <w:jc w:val="center"/>
        <w:rPr>
          <w:sz w:val="28"/>
          <w:szCs w:val="28"/>
        </w:rPr>
      </w:pPr>
      <w:r>
        <w:rPr>
          <w:sz w:val="28"/>
          <w:szCs w:val="28"/>
        </w:rPr>
        <w:t xml:space="preserve">CS286A Metadata </w:t>
      </w:r>
      <w:bookmarkStart w:id="0" w:name="_GoBack"/>
      <w:bookmarkEnd w:id="0"/>
      <w:r>
        <w:rPr>
          <w:sz w:val="28"/>
          <w:szCs w:val="28"/>
        </w:rPr>
        <w:t>Data Mover Architecture</w:t>
      </w:r>
    </w:p>
    <w:p w:rsidR="00B76B6F" w:rsidRDefault="00B76B6F">
      <w:pPr>
        <w:pStyle w:val="normal0"/>
        <w:jc w:val="center"/>
        <w:rPr>
          <w:sz w:val="18"/>
          <w:szCs w:val="18"/>
        </w:rPr>
      </w:pPr>
      <w:r w:rsidRPr="009B0908">
        <w:rPr>
          <w:sz w:val="18"/>
          <w:szCs w:val="18"/>
        </w:rPr>
        <w:t>Jialiang Gu, Haoyu Chen</w:t>
      </w:r>
    </w:p>
    <w:p w:rsidR="00B76B6F" w:rsidRDefault="00B76B6F" w:rsidP="009B0908">
      <w:pPr>
        <w:pStyle w:val="normal0"/>
        <w:rPr>
          <w:szCs w:val="22"/>
        </w:rPr>
      </w:pPr>
    </w:p>
    <w:p w:rsidR="00B76B6F" w:rsidRPr="009B0908" w:rsidRDefault="00B76B6F">
      <w:pPr>
        <w:pStyle w:val="normal0"/>
        <w:rPr>
          <w:b/>
          <w:szCs w:val="22"/>
        </w:rPr>
      </w:pPr>
      <w:r w:rsidRPr="009B0908">
        <w:rPr>
          <w:b/>
          <w:szCs w:val="22"/>
        </w:rPr>
        <w:t>Overview</w:t>
      </w:r>
    </w:p>
    <w:p w:rsidR="00B76B6F" w:rsidRPr="009B0908" w:rsidRDefault="00B76B6F">
      <w:pPr>
        <w:pStyle w:val="normal0"/>
        <w:rPr>
          <w:szCs w:val="22"/>
        </w:rPr>
      </w:pPr>
    </w:p>
    <w:p w:rsidR="00B76B6F" w:rsidRPr="009B0908" w:rsidRDefault="00B76B6F">
      <w:pPr>
        <w:pStyle w:val="normal0"/>
        <w:rPr>
          <w:szCs w:val="22"/>
        </w:rPr>
      </w:pPr>
      <w:r w:rsidRPr="009B0908">
        <w:rPr>
          <w:szCs w:val="22"/>
        </w:rPr>
        <w:t xml:space="preserve">Data Mover acts like a intermediate station for Crawler and Metadata. It receive the files from the Crawler, stores it if necessary, and send them to the proper destinations (i.e. metadata). The basic task for us is to ensure the safe, fast, reliable data movement. </w:t>
      </w:r>
    </w:p>
    <w:p w:rsidR="00B76B6F" w:rsidRPr="009B0908" w:rsidRDefault="00B76B6F">
      <w:pPr>
        <w:pStyle w:val="normal0"/>
        <w:rPr>
          <w:szCs w:val="22"/>
        </w:rPr>
      </w:pPr>
      <w:r w:rsidRPr="009B0908">
        <w:rPr>
          <w:szCs w:val="22"/>
        </w:rPr>
        <w:t xml:space="preserve">In order to achieve these objectives, we use Kafka to implement the framework. There are roughly two parts of our system: Kafka producer and Kafka consumer. The Kafka producer sends the local file to the buffer. When Kafka consumer is online, it will fetch the data in buffer. Kafka consumer receives file corresponding to one json object at a time from Kafka producer, and commit them to Metadata logic. </w:t>
      </w:r>
    </w:p>
    <w:p w:rsidR="00B76B6F" w:rsidRDefault="00B76B6F">
      <w:pPr>
        <w:pStyle w:val="normal0"/>
        <w:rPr>
          <w:szCs w:val="22"/>
        </w:rPr>
      </w:pPr>
    </w:p>
    <w:p w:rsidR="00B76B6F" w:rsidRPr="009B0908" w:rsidRDefault="00B76B6F">
      <w:pPr>
        <w:pStyle w:val="normal0"/>
        <w:rPr>
          <w:b/>
          <w:szCs w:val="22"/>
        </w:rPr>
      </w:pPr>
      <w:r w:rsidRPr="009B0908">
        <w:rPr>
          <w:b/>
          <w:szCs w:val="22"/>
        </w:rPr>
        <w:t>Architecture</w:t>
      </w:r>
    </w:p>
    <w:p w:rsidR="00B76B6F" w:rsidRPr="009B0908" w:rsidRDefault="00B76B6F" w:rsidP="009B0908">
      <w:pPr>
        <w:pStyle w:val="normal0"/>
        <w:jc w:val="center"/>
        <w:rPr>
          <w:b/>
          <w:szCs w:val="22"/>
        </w:rPr>
      </w:pPr>
      <w:r w:rsidRPr="009B0908">
        <w:rPr>
          <w:noProof/>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02.jpg" o:spid="_x0000_i1025" type="#_x0000_t75" alt="datamoverFig2.jpg" style="width:459pt;height:145.5pt;visibility:visible">
            <v:imagedata r:id="rId4" o:title=""/>
          </v:shape>
        </w:pict>
      </w:r>
    </w:p>
    <w:p w:rsidR="00B76B6F" w:rsidRDefault="00B76B6F">
      <w:pPr>
        <w:pStyle w:val="normal0"/>
        <w:rPr>
          <w:szCs w:val="22"/>
        </w:rPr>
      </w:pPr>
    </w:p>
    <w:p w:rsidR="00B76B6F" w:rsidRPr="009B0908" w:rsidRDefault="00B76B6F">
      <w:pPr>
        <w:pStyle w:val="normal0"/>
        <w:rPr>
          <w:szCs w:val="22"/>
        </w:rPr>
      </w:pPr>
    </w:p>
    <w:p w:rsidR="00B76B6F" w:rsidRDefault="00B76B6F">
      <w:pPr>
        <w:pStyle w:val="normal0"/>
        <w:rPr>
          <w:b/>
          <w:szCs w:val="22"/>
        </w:rPr>
      </w:pPr>
      <w:r w:rsidRPr="009B0908">
        <w:rPr>
          <w:b/>
          <w:szCs w:val="22"/>
        </w:rPr>
        <w:t>Data Flow</w:t>
      </w:r>
    </w:p>
    <w:p w:rsidR="00B76B6F" w:rsidRPr="009070E4" w:rsidRDefault="00B76B6F">
      <w:pPr>
        <w:pStyle w:val="normal0"/>
        <w:rPr>
          <w:szCs w:val="22"/>
        </w:rPr>
      </w:pPr>
    </w:p>
    <w:p w:rsidR="00B76B6F" w:rsidRPr="009B0908" w:rsidRDefault="00B76B6F">
      <w:pPr>
        <w:pStyle w:val="normal0"/>
        <w:rPr>
          <w:szCs w:val="22"/>
        </w:rPr>
      </w:pPr>
      <w:r w:rsidRPr="009B0908">
        <w:rPr>
          <w:szCs w:val="22"/>
        </w:rPr>
        <w:t>The Data Mover runs like the process below:</w:t>
      </w:r>
    </w:p>
    <w:p w:rsidR="00B76B6F" w:rsidRPr="009B0908" w:rsidRDefault="00B76B6F">
      <w:pPr>
        <w:pStyle w:val="normal0"/>
        <w:rPr>
          <w:szCs w:val="22"/>
        </w:rPr>
      </w:pPr>
      <w:r w:rsidRPr="009B0908">
        <w:rPr>
          <w:szCs w:val="22"/>
        </w:rPr>
        <w:t>When Crawler is ready to save some file to Metadata, it will send the files to Data Mover machine by SCP. The destination, we will keep these files is: dataMover/kafka/incoming. These files are in the tar.gz format. After Data Mover finished sending the file, it will call our bash file (i.e. dataMover/kafka/bin/dataMoverJob.sh). This bash file will unzip the received files, and convert them into Json format from avro format. After getting one Json file, we will send it by kafka and delete it in the local directory.</w:t>
      </w:r>
    </w:p>
    <w:p w:rsidR="00B76B6F" w:rsidRPr="009B0908" w:rsidRDefault="00B76B6F">
      <w:pPr>
        <w:pStyle w:val="normal0"/>
        <w:rPr>
          <w:szCs w:val="22"/>
        </w:rPr>
      </w:pPr>
      <w:r w:rsidRPr="009B0908">
        <w:rPr>
          <w:szCs w:val="22"/>
        </w:rPr>
        <w:t xml:space="preserve">Kafka consumer runs on the repo side. As soon as Kafka consumer received one Json file, it calls the repo's API to commit this Json object into the repo's database.  </w:t>
      </w:r>
    </w:p>
    <w:p w:rsidR="00B76B6F" w:rsidRDefault="00B76B6F">
      <w:pPr>
        <w:pStyle w:val="normal0"/>
        <w:rPr>
          <w:szCs w:val="22"/>
        </w:rPr>
      </w:pPr>
    </w:p>
    <w:p w:rsidR="00B76B6F" w:rsidRPr="009B0908" w:rsidRDefault="00B76B6F">
      <w:pPr>
        <w:pStyle w:val="normal0"/>
        <w:rPr>
          <w:szCs w:val="22"/>
        </w:rPr>
      </w:pPr>
    </w:p>
    <w:p w:rsidR="00B76B6F" w:rsidRPr="009B0908" w:rsidRDefault="00B76B6F">
      <w:pPr>
        <w:pStyle w:val="normal0"/>
        <w:rPr>
          <w:szCs w:val="22"/>
        </w:rPr>
      </w:pPr>
      <w:r w:rsidRPr="009B0908">
        <w:rPr>
          <w:b/>
          <w:szCs w:val="22"/>
        </w:rPr>
        <w:t>Structures</w:t>
      </w:r>
    </w:p>
    <w:p w:rsidR="00B76B6F" w:rsidRDefault="00B76B6F">
      <w:pPr>
        <w:pStyle w:val="normal0"/>
        <w:rPr>
          <w:szCs w:val="22"/>
        </w:rPr>
      </w:pPr>
    </w:p>
    <w:p w:rsidR="00B76B6F" w:rsidRPr="009B0908" w:rsidRDefault="00B76B6F">
      <w:pPr>
        <w:pStyle w:val="normal0"/>
        <w:rPr>
          <w:szCs w:val="22"/>
        </w:rPr>
      </w:pPr>
      <w:r w:rsidRPr="009B0908">
        <w:rPr>
          <w:szCs w:val="22"/>
        </w:rPr>
        <w:t>In this part, we explain the details of our code. In the dataMover/kafka/bin/dataMoverJob.sh, there is a for loop, which find each avro file in the folder, convert it to json (i.e. "java -jar ../bin/avro-tools-1.7.7.jar tojson $f &gt; $currFileName.json"), and send it by Kafka producer (i.e. "../bin/kafka-file-producer.sh --broker-list localhost:9092 --topic test --input-file $currFileName.json"). Which will call the source file "/dataMover/kafka/core/src/main/scala/kafka/tools/FileProducer.scala", this class will receive a filename from command line and transfer its content to network, waiting for the consumer to fetch.</w:t>
      </w:r>
    </w:p>
    <w:p w:rsidR="00B76B6F" w:rsidRPr="009B0908" w:rsidRDefault="00B76B6F">
      <w:pPr>
        <w:pStyle w:val="normal0"/>
        <w:rPr>
          <w:szCs w:val="22"/>
        </w:rPr>
      </w:pPr>
    </w:p>
    <w:p w:rsidR="00B76B6F" w:rsidRPr="009B0908" w:rsidRDefault="00B76B6F">
      <w:pPr>
        <w:pStyle w:val="normal0"/>
        <w:rPr>
          <w:szCs w:val="22"/>
        </w:rPr>
      </w:pPr>
      <w:r w:rsidRPr="009B0908">
        <w:rPr>
          <w:szCs w:val="22"/>
        </w:rPr>
        <w:t xml:space="preserve">For the kafka consumer, the core part is in the "/dataMover/kafka/core/src/main/scala/kafka/tools/FileConsumer.scala". After we run the kafka consumer, we will new a object at line 173 (i.e. "var repo : MetadataRepo = new MetadataRepo("54.69.1.154")"). Then for each line we read (i.e. a json file), we parse it to a map. And call the repo's API repo.commit to store the message (i.e. "repo.commit(namespace.asInstanceOf[String], filename.asInstanceOf[String], str.asInstanceOf[String], timestamp.asInstanceOf[String].toLong)"). </w:t>
      </w:r>
    </w:p>
    <w:p w:rsidR="00B76B6F" w:rsidRPr="009B0908" w:rsidRDefault="00B76B6F">
      <w:pPr>
        <w:pStyle w:val="normal0"/>
        <w:rPr>
          <w:szCs w:val="22"/>
        </w:rPr>
      </w:pPr>
    </w:p>
    <w:p w:rsidR="00B76B6F" w:rsidRPr="009B0908" w:rsidRDefault="00B76B6F">
      <w:pPr>
        <w:pStyle w:val="normal0"/>
        <w:rPr>
          <w:szCs w:val="22"/>
        </w:rPr>
      </w:pPr>
      <w:r w:rsidRPr="009B0908">
        <w:rPr>
          <w:szCs w:val="22"/>
        </w:rPr>
        <w:t xml:space="preserve">In order to run the repo's API, we need to put their files in "dataMover/kafka/core/src/main/scala/kafka/tools" (right now we just put their MetadataRepo.java into the folder). Since, in the MetadataRepo.java, they includes the online package from MogoDB, we need to revise the gradle files to include this package in our kafka system too. Thus, we add one line in build.gradle to include the MogoDB online package (i.e. line 211: "compile 'org.mongodb:mongo-java-driver:3.0.0'"). If repo group changes their files, they need to update the MetadataRepo.java in our folder. If repo group imports more packages, you need to add the import path in the build.gradle as well. </w:t>
      </w:r>
    </w:p>
    <w:p w:rsidR="00B76B6F" w:rsidRDefault="00B76B6F">
      <w:pPr>
        <w:pStyle w:val="normal0"/>
        <w:rPr>
          <w:szCs w:val="22"/>
        </w:rPr>
      </w:pPr>
    </w:p>
    <w:p w:rsidR="00B76B6F" w:rsidRPr="009B0908" w:rsidRDefault="00B76B6F">
      <w:pPr>
        <w:pStyle w:val="normal0"/>
        <w:rPr>
          <w:szCs w:val="22"/>
        </w:rPr>
      </w:pPr>
    </w:p>
    <w:p w:rsidR="00B76B6F" w:rsidRDefault="00B76B6F">
      <w:pPr>
        <w:pStyle w:val="normal0"/>
        <w:rPr>
          <w:szCs w:val="22"/>
        </w:rPr>
      </w:pPr>
      <w:r w:rsidRPr="009B0908">
        <w:rPr>
          <w:b/>
          <w:szCs w:val="22"/>
        </w:rPr>
        <w:t>Example</w:t>
      </w:r>
    </w:p>
    <w:p w:rsidR="00B76B6F" w:rsidRDefault="00B76B6F">
      <w:pPr>
        <w:pStyle w:val="normal0"/>
        <w:rPr>
          <w:szCs w:val="22"/>
        </w:rPr>
      </w:pPr>
      <w:r>
        <w:rPr>
          <w:szCs w:val="22"/>
        </w:rPr>
        <w:t>(</w:t>
      </w:r>
      <w:r w:rsidRPr="009B0908">
        <w:rPr>
          <w:szCs w:val="22"/>
        </w:rPr>
        <w:t>In this part, one simple example is show</w:t>
      </w:r>
      <w:r>
        <w:rPr>
          <w:szCs w:val="22"/>
        </w:rPr>
        <w:t>n:)</w:t>
      </w:r>
    </w:p>
    <w:p w:rsidR="00B76B6F" w:rsidRPr="009B0908" w:rsidRDefault="00B76B6F">
      <w:pPr>
        <w:pStyle w:val="normal0"/>
        <w:rPr>
          <w:szCs w:val="22"/>
        </w:rPr>
      </w:pPr>
    </w:p>
    <w:p w:rsidR="00B76B6F" w:rsidRPr="008A2269" w:rsidRDefault="00B76B6F">
      <w:pPr>
        <w:pStyle w:val="normal0"/>
        <w:rPr>
          <w:szCs w:val="22"/>
          <w:u w:val="single"/>
        </w:rPr>
      </w:pPr>
      <w:r w:rsidRPr="008A2269">
        <w:rPr>
          <w:szCs w:val="22"/>
          <w:u w:val="single"/>
        </w:rPr>
        <w:t>SETUP:</w:t>
      </w:r>
    </w:p>
    <w:p w:rsidR="00B76B6F" w:rsidRPr="008A2269" w:rsidRDefault="00B76B6F">
      <w:pPr>
        <w:pStyle w:val="normal0"/>
        <w:rPr>
          <w:i/>
          <w:szCs w:val="22"/>
        </w:rPr>
      </w:pPr>
      <w:r w:rsidRPr="008A2269">
        <w:rPr>
          <w:b/>
          <w:i/>
          <w:szCs w:val="22"/>
        </w:rPr>
        <w:t>For the producer side:</w:t>
      </w:r>
    </w:p>
    <w:p w:rsidR="00B76B6F" w:rsidRPr="009B0908" w:rsidRDefault="00B76B6F">
      <w:pPr>
        <w:pStyle w:val="normal0"/>
        <w:rPr>
          <w:szCs w:val="22"/>
        </w:rPr>
      </w:pPr>
      <w:r w:rsidRPr="009B0908">
        <w:rPr>
          <w:szCs w:val="22"/>
        </w:rPr>
        <w:t>First, open a terminal, and change the directory to the kafka. Run:</w:t>
      </w:r>
    </w:p>
    <w:p w:rsidR="00B76B6F" w:rsidRPr="008A2269" w:rsidRDefault="00B76B6F">
      <w:pPr>
        <w:pStyle w:val="normal0"/>
        <w:rPr>
          <w:rFonts w:ascii="Courier New" w:hAnsi="Courier New" w:cs="Courier New"/>
          <w:b/>
          <w:sz w:val="26"/>
          <w:szCs w:val="26"/>
        </w:rPr>
      </w:pPr>
      <w:r w:rsidRPr="008A2269">
        <w:rPr>
          <w:rFonts w:ascii="Courier New" w:hAnsi="Courier New" w:cs="Courier New"/>
          <w:b/>
          <w:color w:val="333333"/>
          <w:sz w:val="26"/>
          <w:szCs w:val="26"/>
        </w:rPr>
        <w:t xml:space="preserve">bin/zookeeper-server-start.sh config/zookeeper.properties </w:t>
      </w:r>
    </w:p>
    <w:p w:rsidR="00B76B6F" w:rsidRPr="009B0908" w:rsidRDefault="00B76B6F">
      <w:pPr>
        <w:pStyle w:val="normal0"/>
        <w:rPr>
          <w:szCs w:val="22"/>
        </w:rPr>
      </w:pPr>
      <w:r w:rsidRPr="009B0908">
        <w:rPr>
          <w:color w:val="333333"/>
          <w:szCs w:val="22"/>
        </w:rPr>
        <w:t>you will see:</w:t>
      </w:r>
    </w:p>
    <w:p w:rsidR="00B76B6F" w:rsidRPr="008A2269" w:rsidRDefault="00B76B6F">
      <w:pPr>
        <w:pStyle w:val="normal0"/>
        <w:rPr>
          <w:szCs w:val="22"/>
        </w:rPr>
      </w:pPr>
      <w:r w:rsidRPr="009B0908">
        <w:rPr>
          <w:noProof/>
          <w:szCs w:val="22"/>
        </w:rPr>
        <w:pict>
          <v:shape id="image11.png" o:spid="_x0000_i1026" type="#_x0000_t75" alt="zookeeper.png" style="width:392.25pt;height:226.5pt;visibility:visible">
            <v:imagedata r:id="rId5" o:title=""/>
          </v:shape>
        </w:pict>
      </w:r>
    </w:p>
    <w:p w:rsidR="00B76B6F" w:rsidRDefault="00B76B6F">
      <w:pPr>
        <w:pStyle w:val="normal0"/>
        <w:rPr>
          <w:color w:val="333333"/>
          <w:szCs w:val="22"/>
        </w:rPr>
      </w:pPr>
    </w:p>
    <w:p w:rsidR="00B76B6F" w:rsidRPr="009B0908" w:rsidRDefault="00B76B6F">
      <w:pPr>
        <w:pStyle w:val="normal0"/>
        <w:rPr>
          <w:szCs w:val="22"/>
        </w:rPr>
      </w:pPr>
      <w:r w:rsidRPr="009B0908">
        <w:rPr>
          <w:color w:val="333333"/>
          <w:szCs w:val="22"/>
        </w:rPr>
        <w:t>Then open another terminal, direct to the kafka repo, and run:</w:t>
      </w:r>
    </w:p>
    <w:p w:rsidR="00B76B6F" w:rsidRPr="008A2269" w:rsidRDefault="00B76B6F">
      <w:pPr>
        <w:pStyle w:val="normal0"/>
        <w:rPr>
          <w:rFonts w:ascii="Courier New" w:hAnsi="Courier New" w:cs="Courier New"/>
          <w:b/>
          <w:sz w:val="26"/>
          <w:szCs w:val="26"/>
        </w:rPr>
      </w:pPr>
      <w:r w:rsidRPr="008A2269">
        <w:rPr>
          <w:rFonts w:ascii="Courier New" w:hAnsi="Courier New" w:cs="Courier New"/>
          <w:b/>
          <w:color w:val="333333"/>
          <w:sz w:val="26"/>
          <w:szCs w:val="26"/>
        </w:rPr>
        <w:t xml:space="preserve">bin/kafka-server-start.sh config/server.properties </w:t>
      </w:r>
    </w:p>
    <w:p w:rsidR="00B76B6F" w:rsidRPr="009B0908" w:rsidRDefault="00B76B6F">
      <w:pPr>
        <w:pStyle w:val="normal0"/>
        <w:rPr>
          <w:szCs w:val="22"/>
        </w:rPr>
      </w:pPr>
      <w:r w:rsidRPr="009B0908">
        <w:rPr>
          <w:color w:val="333333"/>
          <w:szCs w:val="22"/>
        </w:rPr>
        <w:t>you will see:</w:t>
      </w:r>
    </w:p>
    <w:p w:rsidR="00B76B6F" w:rsidRPr="009B0908" w:rsidRDefault="00B76B6F">
      <w:pPr>
        <w:pStyle w:val="normal0"/>
        <w:rPr>
          <w:szCs w:val="22"/>
        </w:rPr>
      </w:pPr>
      <w:r w:rsidRPr="009B0908">
        <w:rPr>
          <w:noProof/>
          <w:szCs w:val="22"/>
        </w:rPr>
        <w:pict>
          <v:shape id="image12.png" o:spid="_x0000_i1027" type="#_x0000_t75" alt="server.png" style="width:462.75pt;height:267pt;visibility:visible">
            <v:imagedata r:id="rId6" o:title=""/>
          </v:shape>
        </w:pict>
      </w:r>
    </w:p>
    <w:p w:rsidR="00B76B6F" w:rsidRPr="009B0908" w:rsidRDefault="00B76B6F">
      <w:pPr>
        <w:pStyle w:val="normal0"/>
        <w:rPr>
          <w:szCs w:val="22"/>
        </w:rPr>
      </w:pPr>
    </w:p>
    <w:p w:rsidR="00B76B6F" w:rsidRPr="009B0908" w:rsidRDefault="00B76B6F">
      <w:pPr>
        <w:pStyle w:val="normal0"/>
        <w:rPr>
          <w:szCs w:val="22"/>
        </w:rPr>
      </w:pPr>
      <w:r w:rsidRPr="009B0908">
        <w:rPr>
          <w:color w:val="333333"/>
          <w:szCs w:val="22"/>
        </w:rPr>
        <w:t>Then open the third terminal, direct to the kafka repo, and run:</w:t>
      </w:r>
    </w:p>
    <w:p w:rsidR="00B76B6F" w:rsidRPr="008A2269" w:rsidRDefault="00B76B6F">
      <w:pPr>
        <w:pStyle w:val="normal0"/>
        <w:rPr>
          <w:rFonts w:ascii="Courier New" w:hAnsi="Courier New" w:cs="Courier New"/>
          <w:b/>
          <w:sz w:val="26"/>
          <w:szCs w:val="26"/>
        </w:rPr>
      </w:pPr>
      <w:r w:rsidRPr="008A2269">
        <w:rPr>
          <w:rFonts w:ascii="Courier New" w:hAnsi="Courier New" w:cs="Courier New"/>
          <w:b/>
          <w:color w:val="333333"/>
          <w:sz w:val="26"/>
          <w:szCs w:val="26"/>
        </w:rPr>
        <w:t xml:space="preserve">bin/kafka-topics.sh --create --zookeeper localhost:2181 --replication-factor 1 --partitions 1 --topic test </w:t>
      </w:r>
    </w:p>
    <w:p w:rsidR="00B76B6F" w:rsidRPr="009B0908" w:rsidRDefault="00B76B6F">
      <w:pPr>
        <w:pStyle w:val="normal0"/>
        <w:rPr>
          <w:szCs w:val="22"/>
        </w:rPr>
      </w:pPr>
      <w:r w:rsidRPr="009B0908">
        <w:rPr>
          <w:color w:val="333333"/>
          <w:szCs w:val="22"/>
        </w:rPr>
        <w:t>you will see:</w:t>
      </w:r>
    </w:p>
    <w:p w:rsidR="00B76B6F" w:rsidRPr="009B0908" w:rsidRDefault="00B76B6F">
      <w:pPr>
        <w:pStyle w:val="normal0"/>
        <w:rPr>
          <w:szCs w:val="22"/>
        </w:rPr>
      </w:pPr>
      <w:r w:rsidRPr="009B0908">
        <w:rPr>
          <w:noProof/>
          <w:szCs w:val="22"/>
        </w:rPr>
        <w:pict>
          <v:shape id="image09.png" o:spid="_x0000_i1028" type="#_x0000_t75" alt="createtopic.png" style="width:462pt;height:105.75pt;visibility:visible">
            <v:imagedata r:id="rId7" o:title=""/>
          </v:shape>
        </w:pict>
      </w:r>
    </w:p>
    <w:p w:rsidR="00B76B6F" w:rsidRDefault="00B76B6F">
      <w:pPr>
        <w:pStyle w:val="normal0"/>
        <w:rPr>
          <w:szCs w:val="22"/>
        </w:rPr>
      </w:pPr>
    </w:p>
    <w:p w:rsidR="00B76B6F" w:rsidRPr="008A2269" w:rsidRDefault="00B76B6F">
      <w:pPr>
        <w:pStyle w:val="normal0"/>
        <w:rPr>
          <w:i/>
          <w:color w:val="auto"/>
          <w:szCs w:val="22"/>
        </w:rPr>
      </w:pPr>
      <w:r w:rsidRPr="008A2269">
        <w:rPr>
          <w:b/>
          <w:i/>
          <w:color w:val="auto"/>
          <w:szCs w:val="22"/>
        </w:rPr>
        <w:t>For the consumer side:</w:t>
      </w:r>
    </w:p>
    <w:p w:rsidR="00B76B6F" w:rsidRPr="009B0908" w:rsidRDefault="00B76B6F">
      <w:pPr>
        <w:pStyle w:val="normal0"/>
        <w:rPr>
          <w:szCs w:val="22"/>
        </w:rPr>
      </w:pPr>
      <w:r w:rsidRPr="009B0908">
        <w:rPr>
          <w:color w:val="333333"/>
          <w:szCs w:val="22"/>
        </w:rPr>
        <w:t>Open a terminal, direct to the kafka, and run:</w:t>
      </w:r>
    </w:p>
    <w:p w:rsidR="00B76B6F" w:rsidRDefault="00B76B6F" w:rsidP="008A2269">
      <w:r>
        <w:rPr>
          <w:rFonts w:ascii="Courier New" w:hAnsi="Courier New" w:cs="Courier New"/>
          <w:b/>
          <w:color w:val="333333"/>
          <w:sz w:val="26"/>
          <w:highlight w:val="white"/>
        </w:rPr>
        <w:t>bin/kafka-console-consumer.sh --zookeeper localhost:2181 --topic test</w:t>
      </w:r>
    </w:p>
    <w:p w:rsidR="00B76B6F" w:rsidRPr="009B0908" w:rsidRDefault="00B76B6F">
      <w:pPr>
        <w:pStyle w:val="normal0"/>
        <w:rPr>
          <w:szCs w:val="22"/>
        </w:rPr>
      </w:pPr>
      <w:r w:rsidRPr="009B0908">
        <w:rPr>
          <w:color w:val="333333"/>
          <w:szCs w:val="22"/>
        </w:rPr>
        <w:t>you will see:</w:t>
      </w:r>
    </w:p>
    <w:p w:rsidR="00B76B6F" w:rsidRPr="009B0908" w:rsidRDefault="00B76B6F">
      <w:pPr>
        <w:pStyle w:val="normal0"/>
        <w:rPr>
          <w:szCs w:val="22"/>
        </w:rPr>
      </w:pPr>
      <w:r w:rsidRPr="009B0908">
        <w:rPr>
          <w:noProof/>
          <w:szCs w:val="22"/>
        </w:rPr>
        <w:pict>
          <v:shape id="image13.png" o:spid="_x0000_i1029" type="#_x0000_t75" alt="consumer1.png" style="width:461.25pt;height:115.5pt;visibility:visible">
            <v:imagedata r:id="rId8" o:title=""/>
          </v:shape>
        </w:pict>
      </w:r>
    </w:p>
    <w:p w:rsidR="00B76B6F" w:rsidRDefault="00B76B6F">
      <w:pPr>
        <w:pStyle w:val="normal0"/>
        <w:rPr>
          <w:szCs w:val="22"/>
        </w:rPr>
      </w:pPr>
    </w:p>
    <w:p w:rsidR="00B76B6F" w:rsidRPr="009B0908" w:rsidRDefault="00B76B6F">
      <w:pPr>
        <w:pStyle w:val="normal0"/>
        <w:rPr>
          <w:szCs w:val="22"/>
        </w:rPr>
      </w:pPr>
    </w:p>
    <w:p w:rsidR="00B76B6F" w:rsidRPr="008A2269" w:rsidRDefault="00B76B6F">
      <w:pPr>
        <w:pStyle w:val="normal0"/>
        <w:rPr>
          <w:szCs w:val="22"/>
          <w:u w:val="single"/>
        </w:rPr>
      </w:pPr>
      <w:r w:rsidRPr="008A2269">
        <w:rPr>
          <w:color w:val="333333"/>
          <w:szCs w:val="22"/>
          <w:u w:val="single"/>
        </w:rPr>
        <w:t>PASS MESSAGE</w:t>
      </w:r>
    </w:p>
    <w:p w:rsidR="00B76B6F" w:rsidRPr="008A2269" w:rsidRDefault="00B76B6F">
      <w:pPr>
        <w:pStyle w:val="normal0"/>
        <w:rPr>
          <w:b/>
          <w:i/>
          <w:szCs w:val="22"/>
        </w:rPr>
      </w:pPr>
      <w:r w:rsidRPr="008A2269">
        <w:rPr>
          <w:b/>
          <w:i/>
          <w:color w:val="333333"/>
          <w:szCs w:val="22"/>
        </w:rPr>
        <w:t>For the producer side:</w:t>
      </w:r>
    </w:p>
    <w:p w:rsidR="00B76B6F" w:rsidRDefault="00B76B6F" w:rsidP="009070E4">
      <w:pPr>
        <w:pStyle w:val="normal0"/>
        <w:rPr>
          <w:szCs w:val="22"/>
        </w:rPr>
      </w:pPr>
      <w:r w:rsidRPr="009B0908">
        <w:rPr>
          <w:color w:val="333333"/>
          <w:szCs w:val="22"/>
        </w:rPr>
        <w:t>at the dataMover repo run:</w:t>
      </w:r>
    </w:p>
    <w:p w:rsidR="00B76B6F" w:rsidRDefault="00B76B6F" w:rsidP="009070E4">
      <w:pPr>
        <w:pStyle w:val="normal0"/>
        <w:rPr>
          <w:rFonts w:ascii="Courier New" w:hAnsi="Courier New" w:cs="Courier New"/>
          <w:b/>
          <w:color w:val="333333"/>
          <w:sz w:val="26"/>
          <w:szCs w:val="26"/>
        </w:rPr>
      </w:pPr>
      <w:r w:rsidRPr="008A2269">
        <w:rPr>
          <w:rFonts w:ascii="Courier New" w:hAnsi="Courier New" w:cs="Courier New"/>
          <w:b/>
          <w:color w:val="333333"/>
          <w:sz w:val="26"/>
          <w:szCs w:val="26"/>
        </w:rPr>
        <w:t>./inotifywait.sh</w:t>
      </w:r>
    </w:p>
    <w:p w:rsidR="00B76B6F" w:rsidRPr="009B0908" w:rsidRDefault="00B76B6F" w:rsidP="009070E4">
      <w:pPr>
        <w:pStyle w:val="normal0"/>
        <w:rPr>
          <w:szCs w:val="22"/>
        </w:rPr>
      </w:pPr>
      <w:r w:rsidRPr="009B0908">
        <w:rPr>
          <w:color w:val="333333"/>
          <w:szCs w:val="22"/>
        </w:rPr>
        <w:t>you will see:</w:t>
      </w:r>
    </w:p>
    <w:p w:rsidR="00B76B6F" w:rsidRPr="009B0908" w:rsidRDefault="00B76B6F">
      <w:pPr>
        <w:pStyle w:val="normal0"/>
        <w:rPr>
          <w:szCs w:val="22"/>
        </w:rPr>
      </w:pPr>
      <w:r w:rsidRPr="009B0908">
        <w:rPr>
          <w:noProof/>
          <w:szCs w:val="22"/>
        </w:rPr>
        <w:pict>
          <v:shape id="image14.png" o:spid="_x0000_i1030" type="#_x0000_t75" alt="inotify.png" style="width:461.25pt;height:46.5pt;visibility:visible">
            <v:imagedata r:id="rId9" o:title=""/>
          </v:shape>
        </w:pict>
      </w:r>
    </w:p>
    <w:p w:rsidR="00B76B6F" w:rsidRPr="009B0908" w:rsidRDefault="00B76B6F">
      <w:pPr>
        <w:pStyle w:val="normal0"/>
        <w:rPr>
          <w:szCs w:val="22"/>
        </w:rPr>
      </w:pPr>
    </w:p>
    <w:p w:rsidR="00B76B6F" w:rsidRDefault="00B76B6F">
      <w:pPr>
        <w:pStyle w:val="normal0"/>
        <w:rPr>
          <w:color w:val="333333"/>
          <w:szCs w:val="22"/>
        </w:rPr>
      </w:pPr>
    </w:p>
    <w:p w:rsidR="00B76B6F" w:rsidRDefault="00B76B6F">
      <w:pPr>
        <w:pStyle w:val="normal0"/>
        <w:rPr>
          <w:color w:val="333333"/>
          <w:szCs w:val="22"/>
        </w:rPr>
      </w:pPr>
    </w:p>
    <w:p w:rsidR="00B76B6F" w:rsidRDefault="00B76B6F">
      <w:pPr>
        <w:pStyle w:val="normal0"/>
        <w:rPr>
          <w:color w:val="333333"/>
          <w:szCs w:val="22"/>
        </w:rPr>
      </w:pPr>
    </w:p>
    <w:p w:rsidR="00B76B6F" w:rsidRDefault="00B76B6F">
      <w:pPr>
        <w:pStyle w:val="normal0"/>
        <w:rPr>
          <w:color w:val="333333"/>
          <w:szCs w:val="22"/>
        </w:rPr>
      </w:pPr>
    </w:p>
    <w:p w:rsidR="00B76B6F" w:rsidRDefault="00B76B6F">
      <w:pPr>
        <w:pStyle w:val="normal0"/>
        <w:rPr>
          <w:color w:val="333333"/>
          <w:szCs w:val="22"/>
        </w:rPr>
      </w:pPr>
    </w:p>
    <w:p w:rsidR="00B76B6F" w:rsidRDefault="00B76B6F">
      <w:pPr>
        <w:pStyle w:val="normal0"/>
        <w:rPr>
          <w:color w:val="333333"/>
          <w:szCs w:val="22"/>
        </w:rPr>
      </w:pPr>
    </w:p>
    <w:p w:rsidR="00B76B6F" w:rsidRDefault="00B76B6F">
      <w:pPr>
        <w:pStyle w:val="normal0"/>
        <w:rPr>
          <w:color w:val="333333"/>
          <w:szCs w:val="22"/>
        </w:rPr>
      </w:pPr>
    </w:p>
    <w:p w:rsidR="00B76B6F" w:rsidRDefault="00B76B6F">
      <w:pPr>
        <w:pStyle w:val="normal0"/>
        <w:rPr>
          <w:color w:val="333333"/>
          <w:szCs w:val="22"/>
        </w:rPr>
      </w:pPr>
    </w:p>
    <w:p w:rsidR="00B76B6F" w:rsidRDefault="00B76B6F">
      <w:pPr>
        <w:pStyle w:val="normal0"/>
        <w:rPr>
          <w:color w:val="333333"/>
          <w:szCs w:val="22"/>
        </w:rPr>
      </w:pPr>
    </w:p>
    <w:p w:rsidR="00B76B6F" w:rsidRDefault="00B76B6F">
      <w:pPr>
        <w:pStyle w:val="normal0"/>
        <w:rPr>
          <w:color w:val="333333"/>
          <w:szCs w:val="22"/>
        </w:rPr>
      </w:pPr>
    </w:p>
    <w:p w:rsidR="00B76B6F" w:rsidRDefault="00B76B6F">
      <w:pPr>
        <w:pStyle w:val="normal0"/>
        <w:rPr>
          <w:color w:val="333333"/>
          <w:szCs w:val="22"/>
        </w:rPr>
      </w:pPr>
    </w:p>
    <w:p w:rsidR="00B76B6F" w:rsidRPr="009B0908" w:rsidRDefault="00B76B6F">
      <w:pPr>
        <w:pStyle w:val="normal0"/>
        <w:rPr>
          <w:szCs w:val="22"/>
        </w:rPr>
      </w:pPr>
      <w:r w:rsidRPr="009B0908">
        <w:rPr>
          <w:color w:val="333333"/>
          <w:szCs w:val="22"/>
        </w:rPr>
        <w:t>After a new compressed file is scp to the income folder, it will send it automatically:</w:t>
      </w:r>
    </w:p>
    <w:p w:rsidR="00B76B6F" w:rsidRPr="009B0908" w:rsidRDefault="00B76B6F">
      <w:pPr>
        <w:pStyle w:val="normal0"/>
        <w:rPr>
          <w:szCs w:val="22"/>
        </w:rPr>
      </w:pPr>
      <w:r w:rsidRPr="009B0908">
        <w:rPr>
          <w:noProof/>
          <w:szCs w:val="22"/>
        </w:rPr>
        <w:pict>
          <v:shape id="image15.png" o:spid="_x0000_i1031" type="#_x0000_t75" alt="sending.png" style="width:462.75pt;height:222pt;visibility:visible">
            <v:imagedata r:id="rId10" o:title=""/>
          </v:shape>
        </w:pict>
      </w:r>
    </w:p>
    <w:p w:rsidR="00B76B6F" w:rsidRDefault="00B76B6F">
      <w:pPr>
        <w:pStyle w:val="normal0"/>
        <w:rPr>
          <w:color w:val="333333"/>
          <w:szCs w:val="22"/>
        </w:rPr>
      </w:pPr>
    </w:p>
    <w:p w:rsidR="00B76B6F" w:rsidRPr="009B0908" w:rsidRDefault="00B76B6F">
      <w:pPr>
        <w:pStyle w:val="normal0"/>
        <w:rPr>
          <w:szCs w:val="22"/>
        </w:rPr>
      </w:pPr>
      <w:r w:rsidRPr="009B0908">
        <w:rPr>
          <w:color w:val="333333"/>
          <w:szCs w:val="22"/>
        </w:rPr>
        <w:t>And at the consumer side, the message will be received and printed on the screen:</w:t>
      </w:r>
    </w:p>
    <w:p w:rsidR="00B76B6F" w:rsidRPr="009B0908" w:rsidRDefault="00B76B6F">
      <w:pPr>
        <w:pStyle w:val="normal0"/>
        <w:rPr>
          <w:szCs w:val="22"/>
        </w:rPr>
      </w:pPr>
      <w:r w:rsidRPr="009B0908">
        <w:rPr>
          <w:noProof/>
          <w:szCs w:val="22"/>
        </w:rPr>
        <w:pict>
          <v:shape id="image08.png" o:spid="_x0000_i1032" type="#_x0000_t75" alt="receving.png" style="width:464.25pt;height:267pt;visibility:visible">
            <v:imagedata r:id="rId11" o:title=""/>
          </v:shape>
        </w:pict>
      </w:r>
    </w:p>
    <w:p w:rsidR="00B76B6F" w:rsidRDefault="00B76B6F">
      <w:pPr>
        <w:pStyle w:val="normal0"/>
        <w:rPr>
          <w:szCs w:val="22"/>
        </w:rPr>
      </w:pPr>
    </w:p>
    <w:p w:rsidR="00B76B6F" w:rsidRPr="009B0908" w:rsidRDefault="00B76B6F">
      <w:pPr>
        <w:pStyle w:val="normal0"/>
        <w:rPr>
          <w:szCs w:val="22"/>
        </w:rPr>
      </w:pPr>
    </w:p>
    <w:p w:rsidR="00B76B6F" w:rsidRDefault="00B76B6F">
      <w:pPr>
        <w:pStyle w:val="normal0"/>
        <w:rPr>
          <w:color w:val="333333"/>
          <w:szCs w:val="22"/>
        </w:rPr>
      </w:pPr>
      <w:r w:rsidRPr="008A2269">
        <w:rPr>
          <w:color w:val="333333"/>
          <w:szCs w:val="22"/>
          <w:u w:val="single"/>
        </w:rPr>
        <w:t>NOTICE</w:t>
      </w:r>
      <w:r>
        <w:rPr>
          <w:color w:val="333333"/>
          <w:szCs w:val="22"/>
        </w:rPr>
        <w:t>:</w:t>
      </w:r>
    </w:p>
    <w:p w:rsidR="00B76B6F" w:rsidRPr="009B0908" w:rsidRDefault="00B76B6F">
      <w:pPr>
        <w:pStyle w:val="normal0"/>
        <w:rPr>
          <w:szCs w:val="22"/>
        </w:rPr>
      </w:pPr>
      <w:r>
        <w:rPr>
          <w:color w:val="333333"/>
          <w:szCs w:val="22"/>
        </w:rPr>
        <w:t>I</w:t>
      </w:r>
      <w:r w:rsidRPr="009B0908">
        <w:rPr>
          <w:color w:val="333333"/>
          <w:szCs w:val="22"/>
        </w:rPr>
        <w:t>n this example, we only print out the received message. If you want to call repo's API and put message into the database, you need to run:</w:t>
      </w:r>
    </w:p>
    <w:p w:rsidR="00B76B6F" w:rsidRPr="009070E4" w:rsidRDefault="00B76B6F" w:rsidP="009070E4">
      <w:pPr>
        <w:pStyle w:val="normal0"/>
        <w:spacing w:line="307" w:lineRule="auto"/>
        <w:rPr>
          <w:rFonts w:ascii="Courier New" w:hAnsi="Courier New" w:cs="Courier New"/>
          <w:b/>
          <w:sz w:val="26"/>
          <w:szCs w:val="26"/>
        </w:rPr>
      </w:pPr>
      <w:r w:rsidRPr="008A2269">
        <w:rPr>
          <w:rFonts w:ascii="Courier New" w:hAnsi="Courier New" w:cs="Courier New"/>
          <w:b/>
          <w:color w:val="333333"/>
          <w:sz w:val="26"/>
          <w:szCs w:val="26"/>
        </w:rPr>
        <w:t>bin/kafka-file-consumer.sh --zookeeper localhost:2181 --topic test --output-file $LOG_FILE</w:t>
      </w:r>
    </w:p>
    <w:sectPr w:rsidR="00B76B6F" w:rsidRPr="009070E4" w:rsidSect="000F0C7E">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F0C7E"/>
    <w:rsid w:val="000F0C7E"/>
    <w:rsid w:val="0049308D"/>
    <w:rsid w:val="004B7136"/>
    <w:rsid w:val="006378C7"/>
    <w:rsid w:val="008A2269"/>
    <w:rsid w:val="009070E4"/>
    <w:rsid w:val="009B0908"/>
    <w:rsid w:val="00A40F0B"/>
    <w:rsid w:val="00B76B6F"/>
    <w:rsid w:val="00DA3440"/>
    <w:rsid w:val="00F83691"/>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76" w:lineRule="auto"/>
    </w:pPr>
    <w:rPr>
      <w:color w:val="000000"/>
      <w:szCs w:val="20"/>
    </w:rPr>
  </w:style>
  <w:style w:type="paragraph" w:styleId="Heading1">
    <w:name w:val="heading 1"/>
    <w:basedOn w:val="normal0"/>
    <w:next w:val="normal0"/>
    <w:link w:val="Heading1Char"/>
    <w:uiPriority w:val="99"/>
    <w:qFormat/>
    <w:rsid w:val="000F0C7E"/>
    <w:pPr>
      <w:keepNext/>
      <w:keepLines/>
      <w:spacing w:before="200"/>
      <w:contextualSpacing/>
      <w:outlineLvl w:val="0"/>
    </w:pPr>
    <w:rPr>
      <w:rFonts w:ascii="Trebuchet MS" w:hAnsi="Trebuchet MS" w:cs="Trebuchet MS"/>
      <w:sz w:val="32"/>
    </w:rPr>
  </w:style>
  <w:style w:type="paragraph" w:styleId="Heading2">
    <w:name w:val="heading 2"/>
    <w:basedOn w:val="normal0"/>
    <w:next w:val="normal0"/>
    <w:link w:val="Heading2Char"/>
    <w:uiPriority w:val="99"/>
    <w:qFormat/>
    <w:rsid w:val="000F0C7E"/>
    <w:pPr>
      <w:keepNext/>
      <w:keepLines/>
      <w:spacing w:before="200"/>
      <w:contextualSpacing/>
      <w:outlineLvl w:val="1"/>
    </w:pPr>
    <w:rPr>
      <w:rFonts w:ascii="Trebuchet MS" w:hAnsi="Trebuchet MS" w:cs="Trebuchet MS"/>
      <w:b/>
      <w:sz w:val="26"/>
    </w:rPr>
  </w:style>
  <w:style w:type="paragraph" w:styleId="Heading3">
    <w:name w:val="heading 3"/>
    <w:basedOn w:val="normal0"/>
    <w:next w:val="normal0"/>
    <w:link w:val="Heading3Char"/>
    <w:uiPriority w:val="99"/>
    <w:qFormat/>
    <w:rsid w:val="000F0C7E"/>
    <w:pPr>
      <w:keepNext/>
      <w:keepLines/>
      <w:spacing w:before="160"/>
      <w:contextualSpacing/>
      <w:outlineLvl w:val="2"/>
    </w:pPr>
    <w:rPr>
      <w:rFonts w:ascii="Trebuchet MS" w:hAnsi="Trebuchet MS" w:cs="Trebuchet MS"/>
      <w:b/>
      <w:color w:val="666666"/>
      <w:sz w:val="24"/>
    </w:rPr>
  </w:style>
  <w:style w:type="paragraph" w:styleId="Heading4">
    <w:name w:val="heading 4"/>
    <w:basedOn w:val="normal0"/>
    <w:next w:val="normal0"/>
    <w:link w:val="Heading4Char"/>
    <w:uiPriority w:val="99"/>
    <w:qFormat/>
    <w:rsid w:val="000F0C7E"/>
    <w:pPr>
      <w:keepNext/>
      <w:keepLines/>
      <w:spacing w:before="160"/>
      <w:contextualSpacing/>
      <w:outlineLvl w:val="3"/>
    </w:pPr>
    <w:rPr>
      <w:rFonts w:ascii="Trebuchet MS" w:hAnsi="Trebuchet MS" w:cs="Trebuchet MS"/>
      <w:color w:val="666666"/>
      <w:u w:val="single"/>
    </w:rPr>
  </w:style>
  <w:style w:type="paragraph" w:styleId="Heading5">
    <w:name w:val="heading 5"/>
    <w:basedOn w:val="normal0"/>
    <w:next w:val="normal0"/>
    <w:link w:val="Heading5Char"/>
    <w:uiPriority w:val="99"/>
    <w:qFormat/>
    <w:rsid w:val="000F0C7E"/>
    <w:pPr>
      <w:keepNext/>
      <w:keepLines/>
      <w:spacing w:before="160"/>
      <w:contextualSpacing/>
      <w:outlineLvl w:val="4"/>
    </w:pPr>
    <w:rPr>
      <w:rFonts w:ascii="Trebuchet MS" w:hAnsi="Trebuchet MS" w:cs="Trebuchet MS"/>
      <w:color w:val="666666"/>
    </w:rPr>
  </w:style>
  <w:style w:type="paragraph" w:styleId="Heading6">
    <w:name w:val="heading 6"/>
    <w:basedOn w:val="normal0"/>
    <w:next w:val="normal0"/>
    <w:link w:val="Heading6Char"/>
    <w:uiPriority w:val="99"/>
    <w:qFormat/>
    <w:rsid w:val="000F0C7E"/>
    <w:pPr>
      <w:keepNext/>
      <w:keepLines/>
      <w:spacing w:before="160"/>
      <w:contextualSpacing/>
      <w:outlineLvl w:val="5"/>
    </w:pPr>
    <w:rPr>
      <w:rFonts w:ascii="Trebuchet MS" w:hAnsi="Trebuchet MS" w:cs="Trebuchet MS"/>
      <w:i/>
      <w:color w:val="666666"/>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755"/>
    <w:rPr>
      <w:rFonts w:asciiTheme="majorHAnsi" w:eastAsiaTheme="majorEastAsia" w:hAnsiTheme="majorHAnsi" w:cstheme="majorBidi"/>
      <w:b/>
      <w:bCs/>
      <w:color w:val="000000"/>
      <w:kern w:val="32"/>
      <w:sz w:val="32"/>
      <w:szCs w:val="32"/>
    </w:rPr>
  </w:style>
  <w:style w:type="character" w:customStyle="1" w:styleId="Heading2Char">
    <w:name w:val="Heading 2 Char"/>
    <w:basedOn w:val="DefaultParagraphFont"/>
    <w:link w:val="Heading2"/>
    <w:uiPriority w:val="9"/>
    <w:semiHidden/>
    <w:rsid w:val="00612755"/>
    <w:rPr>
      <w:rFonts w:asciiTheme="majorHAnsi" w:eastAsiaTheme="majorEastAsia" w:hAnsiTheme="majorHAnsi" w:cstheme="majorBidi"/>
      <w:b/>
      <w:bCs/>
      <w:i/>
      <w:iCs/>
      <w:color w:val="000000"/>
      <w:sz w:val="28"/>
      <w:szCs w:val="28"/>
    </w:rPr>
  </w:style>
  <w:style w:type="character" w:customStyle="1" w:styleId="Heading3Char">
    <w:name w:val="Heading 3 Char"/>
    <w:basedOn w:val="DefaultParagraphFont"/>
    <w:link w:val="Heading3"/>
    <w:uiPriority w:val="9"/>
    <w:semiHidden/>
    <w:rsid w:val="00612755"/>
    <w:rPr>
      <w:rFonts w:asciiTheme="majorHAnsi" w:eastAsiaTheme="majorEastAsia" w:hAnsiTheme="majorHAnsi" w:cstheme="majorBidi"/>
      <w:b/>
      <w:bCs/>
      <w:color w:val="000000"/>
      <w:sz w:val="26"/>
      <w:szCs w:val="26"/>
    </w:rPr>
  </w:style>
  <w:style w:type="character" w:customStyle="1" w:styleId="Heading4Char">
    <w:name w:val="Heading 4 Char"/>
    <w:basedOn w:val="DefaultParagraphFont"/>
    <w:link w:val="Heading4"/>
    <w:uiPriority w:val="9"/>
    <w:semiHidden/>
    <w:rsid w:val="00612755"/>
    <w:rPr>
      <w:rFonts w:asciiTheme="minorHAnsi" w:eastAsiaTheme="minorEastAsia" w:hAnsiTheme="minorHAnsi" w:cstheme="minorBidi"/>
      <w:b/>
      <w:bCs/>
      <w:color w:val="000000"/>
      <w:sz w:val="28"/>
      <w:szCs w:val="28"/>
    </w:rPr>
  </w:style>
  <w:style w:type="character" w:customStyle="1" w:styleId="Heading5Char">
    <w:name w:val="Heading 5 Char"/>
    <w:basedOn w:val="DefaultParagraphFont"/>
    <w:link w:val="Heading5"/>
    <w:uiPriority w:val="9"/>
    <w:semiHidden/>
    <w:rsid w:val="00612755"/>
    <w:rPr>
      <w:rFonts w:asciiTheme="minorHAnsi" w:eastAsiaTheme="minorEastAsia" w:hAnsiTheme="minorHAnsi" w:cstheme="minorBidi"/>
      <w:b/>
      <w:bCs/>
      <w:i/>
      <w:iCs/>
      <w:color w:val="000000"/>
      <w:sz w:val="26"/>
      <w:szCs w:val="26"/>
    </w:rPr>
  </w:style>
  <w:style w:type="character" w:customStyle="1" w:styleId="Heading6Char">
    <w:name w:val="Heading 6 Char"/>
    <w:basedOn w:val="DefaultParagraphFont"/>
    <w:link w:val="Heading6"/>
    <w:uiPriority w:val="9"/>
    <w:semiHidden/>
    <w:rsid w:val="00612755"/>
    <w:rPr>
      <w:rFonts w:asciiTheme="minorHAnsi" w:eastAsiaTheme="minorEastAsia" w:hAnsiTheme="minorHAnsi" w:cstheme="minorBidi"/>
      <w:b/>
      <w:bCs/>
      <w:color w:val="000000"/>
    </w:rPr>
  </w:style>
  <w:style w:type="paragraph" w:customStyle="1" w:styleId="normal0">
    <w:name w:val="normal"/>
    <w:uiPriority w:val="99"/>
    <w:rsid w:val="000F0C7E"/>
    <w:pPr>
      <w:spacing w:line="276" w:lineRule="auto"/>
    </w:pPr>
    <w:rPr>
      <w:color w:val="000000"/>
      <w:szCs w:val="20"/>
    </w:rPr>
  </w:style>
  <w:style w:type="paragraph" w:styleId="Title">
    <w:name w:val="Title"/>
    <w:basedOn w:val="normal0"/>
    <w:next w:val="normal0"/>
    <w:link w:val="TitleChar"/>
    <w:uiPriority w:val="99"/>
    <w:qFormat/>
    <w:rsid w:val="000F0C7E"/>
    <w:pPr>
      <w:keepNext/>
      <w:keepLines/>
      <w:contextualSpacing/>
    </w:pPr>
    <w:rPr>
      <w:rFonts w:ascii="Trebuchet MS" w:hAnsi="Trebuchet MS" w:cs="Trebuchet MS"/>
      <w:sz w:val="42"/>
    </w:rPr>
  </w:style>
  <w:style w:type="character" w:customStyle="1" w:styleId="TitleChar">
    <w:name w:val="Title Char"/>
    <w:basedOn w:val="DefaultParagraphFont"/>
    <w:link w:val="Title"/>
    <w:uiPriority w:val="10"/>
    <w:rsid w:val="00612755"/>
    <w:rPr>
      <w:rFonts w:asciiTheme="majorHAnsi" w:eastAsiaTheme="majorEastAsia" w:hAnsiTheme="majorHAnsi" w:cstheme="majorBidi"/>
      <w:b/>
      <w:bCs/>
      <w:color w:val="000000"/>
      <w:kern w:val="28"/>
      <w:sz w:val="32"/>
      <w:szCs w:val="32"/>
    </w:rPr>
  </w:style>
  <w:style w:type="paragraph" w:styleId="Subtitle">
    <w:name w:val="Subtitle"/>
    <w:basedOn w:val="normal0"/>
    <w:next w:val="normal0"/>
    <w:link w:val="SubtitleChar"/>
    <w:uiPriority w:val="99"/>
    <w:qFormat/>
    <w:rsid w:val="000F0C7E"/>
    <w:pPr>
      <w:keepNext/>
      <w:keepLines/>
      <w:spacing w:after="200"/>
      <w:contextualSpacing/>
    </w:pPr>
    <w:rPr>
      <w:rFonts w:ascii="Trebuchet MS" w:hAnsi="Trebuchet MS" w:cs="Trebuchet MS"/>
      <w:i/>
      <w:color w:val="666666"/>
      <w:sz w:val="26"/>
    </w:rPr>
  </w:style>
  <w:style w:type="character" w:customStyle="1" w:styleId="SubtitleChar">
    <w:name w:val="Subtitle Char"/>
    <w:basedOn w:val="DefaultParagraphFont"/>
    <w:link w:val="Subtitle"/>
    <w:uiPriority w:val="11"/>
    <w:rsid w:val="00612755"/>
    <w:rPr>
      <w:rFonts w:asciiTheme="majorHAnsi" w:eastAsiaTheme="majorEastAsia" w:hAnsiTheme="majorHAnsi" w:cstheme="majorBidi"/>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114</TotalTime>
  <Pages>5</Pages>
  <Words>684</Words>
  <Characters>3903</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James Su</cp:lastModifiedBy>
  <cp:revision>6</cp:revision>
  <dcterms:created xsi:type="dcterms:W3CDTF">2015-05-27T19:28:00Z</dcterms:created>
  <dcterms:modified xsi:type="dcterms:W3CDTF">2015-05-28T08:24:00Z</dcterms:modified>
</cp:coreProperties>
</file>